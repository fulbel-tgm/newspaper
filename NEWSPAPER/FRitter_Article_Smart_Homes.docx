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2D49F" w14:textId="77777777" w:rsidR="00D43DA0" w:rsidRPr="00C45BDA" w:rsidRDefault="00174504" w:rsidP="00D43DA0">
      <w:pPr>
        <w:pStyle w:val="berschrift2"/>
        <w:rPr>
          <w:rFonts w:asciiTheme="minorHAnsi" w:hAnsiTheme="minorHAnsi"/>
        </w:rPr>
      </w:pPr>
      <w:r w:rsidRPr="00C45BDA">
        <w:rPr>
          <w:rFonts w:asciiTheme="minorHAnsi" w:hAnsiTheme="minorHAnsi"/>
        </w:rPr>
        <w:br/>
        <w:t xml:space="preserve">Article </w:t>
      </w:r>
    </w:p>
    <w:p w14:paraId="4E03B0ED" w14:textId="17898F4D" w:rsidR="00D43DA0" w:rsidRPr="00C45BDA" w:rsidRDefault="00061D25" w:rsidP="00D43DA0">
      <w:pPr>
        <w:spacing w:line="240" w:lineRule="auto"/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 xml:space="preserve">You </w:t>
      </w:r>
      <w:proofErr w:type="gramStart"/>
      <w:r w:rsidRPr="00C45BDA">
        <w:rPr>
          <w:rFonts w:asciiTheme="minorHAnsi" w:hAnsiTheme="minorHAnsi"/>
          <w:lang w:val="en-US"/>
        </w:rPr>
        <w:t>have been asked</w:t>
      </w:r>
      <w:proofErr w:type="gramEnd"/>
      <w:r w:rsidRPr="00C45BDA">
        <w:rPr>
          <w:rFonts w:asciiTheme="minorHAnsi" w:hAnsiTheme="minorHAnsi"/>
          <w:lang w:val="en-US"/>
        </w:rPr>
        <w:t xml:space="preserve"> by your English teacher to write an article for the school</w:t>
      </w:r>
      <w:r w:rsidR="004C5D12" w:rsidRPr="00C45BDA">
        <w:rPr>
          <w:rFonts w:asciiTheme="minorHAnsi" w:hAnsiTheme="minorHAnsi"/>
          <w:lang w:val="en-US"/>
        </w:rPr>
        <w:t xml:space="preserve"> website</w:t>
      </w:r>
      <w:r w:rsidRPr="00C45BDA">
        <w:rPr>
          <w:rFonts w:asciiTheme="minorHAnsi" w:hAnsiTheme="minorHAnsi"/>
          <w:lang w:val="en-US"/>
        </w:rPr>
        <w:t xml:space="preserve"> “</w:t>
      </w:r>
      <w:r w:rsidR="004C5D12" w:rsidRPr="00C45BDA">
        <w:rPr>
          <w:rFonts w:asciiTheme="minorHAnsi" w:hAnsiTheme="minorHAnsi"/>
          <w:lang w:val="en-US"/>
        </w:rPr>
        <w:t>TGM News</w:t>
      </w:r>
      <w:r w:rsidRPr="00C45BDA">
        <w:rPr>
          <w:rFonts w:asciiTheme="minorHAnsi" w:hAnsiTheme="minorHAnsi"/>
          <w:lang w:val="en-US"/>
        </w:rPr>
        <w:t>.”</w:t>
      </w:r>
      <w:r w:rsidR="00D43DA0" w:rsidRPr="00C45BDA">
        <w:rPr>
          <w:rFonts w:asciiTheme="minorHAnsi" w:hAnsiTheme="minorHAnsi"/>
          <w:lang w:val="en-US"/>
        </w:rPr>
        <w:t xml:space="preserve"> </w:t>
      </w:r>
      <w:r w:rsidR="002942A6" w:rsidRPr="00C45BDA">
        <w:rPr>
          <w:rFonts w:asciiTheme="minorHAnsi" w:hAnsiTheme="minorHAnsi"/>
          <w:lang w:val="en-US"/>
        </w:rPr>
        <w:t>The</w:t>
      </w:r>
      <w:r w:rsidR="002E1B90" w:rsidRPr="00C45BDA">
        <w:rPr>
          <w:rFonts w:asciiTheme="minorHAnsi" w:hAnsiTheme="minorHAnsi"/>
          <w:lang w:val="en-US"/>
        </w:rPr>
        <w:t xml:space="preserve"> topic is “</w:t>
      </w:r>
      <w:r w:rsidR="004C5D12" w:rsidRPr="00C45BDA">
        <w:rPr>
          <w:rFonts w:asciiTheme="minorHAnsi" w:hAnsiTheme="minorHAnsi"/>
          <w:lang w:val="en-US"/>
        </w:rPr>
        <w:t>Smart Home Technologies</w:t>
      </w:r>
      <w:r w:rsidR="002E1B90" w:rsidRPr="00C45BDA">
        <w:rPr>
          <w:rFonts w:asciiTheme="minorHAnsi" w:hAnsiTheme="minorHAnsi"/>
          <w:lang w:val="en-US"/>
        </w:rPr>
        <w:t>.”</w:t>
      </w:r>
    </w:p>
    <w:p w14:paraId="7EA753C7" w14:textId="77777777" w:rsidR="00D43DA0" w:rsidRPr="00C45BDA" w:rsidRDefault="00D43DA0" w:rsidP="00D43DA0">
      <w:pPr>
        <w:rPr>
          <w:rFonts w:asciiTheme="minorHAnsi" w:hAnsiTheme="minorHAnsi"/>
          <w:lang w:val="en-US"/>
        </w:rPr>
      </w:pPr>
    </w:p>
    <w:p w14:paraId="7445F7C5" w14:textId="17391970" w:rsidR="00D43DA0" w:rsidRPr="00C45BDA" w:rsidRDefault="00D43DA0" w:rsidP="00D43DA0">
      <w:pPr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 xml:space="preserve">In your </w:t>
      </w:r>
      <w:proofErr w:type="gramStart"/>
      <w:r w:rsidR="002942A6" w:rsidRPr="00C45BDA">
        <w:rPr>
          <w:rFonts w:asciiTheme="minorHAnsi" w:hAnsiTheme="minorHAnsi"/>
          <w:b/>
          <w:lang w:val="en-US"/>
        </w:rPr>
        <w:t>article</w:t>
      </w:r>
      <w:proofErr w:type="gramEnd"/>
      <w:r w:rsidR="002942A6" w:rsidRPr="00C45BDA">
        <w:rPr>
          <w:rFonts w:asciiTheme="minorHAnsi" w:hAnsiTheme="minorHAnsi"/>
          <w:b/>
          <w:lang w:val="en-US"/>
        </w:rPr>
        <w:t xml:space="preserve"> </w:t>
      </w:r>
      <w:r w:rsidRPr="00C45BDA">
        <w:rPr>
          <w:rFonts w:asciiTheme="minorHAnsi" w:hAnsiTheme="minorHAnsi"/>
          <w:lang w:val="en-US"/>
        </w:rPr>
        <w:t>you should:</w:t>
      </w:r>
    </w:p>
    <w:p w14:paraId="3B3F31C9" w14:textId="6F5309B1" w:rsidR="00D43DA0" w:rsidRPr="00C45BDA" w:rsidRDefault="004C5D12" w:rsidP="00D43DA0">
      <w:pPr>
        <w:pStyle w:val="Listenabsatz"/>
        <w:numPr>
          <w:ilvl w:val="0"/>
          <w:numId w:val="1"/>
        </w:numPr>
        <w:spacing w:line="276" w:lineRule="auto"/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>inform about standard and advanced smart home technologies</w:t>
      </w:r>
    </w:p>
    <w:p w14:paraId="2C364A51" w14:textId="2CCE20AC" w:rsidR="002942A6" w:rsidRPr="00C45BDA" w:rsidRDefault="004C5D12" w:rsidP="00D43DA0">
      <w:pPr>
        <w:pStyle w:val="Listenabsatz"/>
        <w:numPr>
          <w:ilvl w:val="0"/>
          <w:numId w:val="1"/>
        </w:numPr>
        <w:spacing w:line="276" w:lineRule="auto"/>
        <w:rPr>
          <w:rFonts w:asciiTheme="minorHAnsi" w:hAnsiTheme="minorHAnsi"/>
          <w:lang w:val="en-US"/>
        </w:rPr>
      </w:pPr>
      <w:proofErr w:type="spellStart"/>
      <w:r w:rsidRPr="00C45BDA">
        <w:rPr>
          <w:rFonts w:asciiTheme="minorHAnsi" w:hAnsiTheme="minorHAnsi"/>
          <w:lang w:val="en-US"/>
        </w:rPr>
        <w:t>analyse</w:t>
      </w:r>
      <w:proofErr w:type="spellEnd"/>
      <w:r w:rsidRPr="00C45BDA">
        <w:rPr>
          <w:rFonts w:asciiTheme="minorHAnsi" w:hAnsiTheme="minorHAnsi"/>
          <w:lang w:val="en-US"/>
        </w:rPr>
        <w:t xml:space="preserve"> the opportunities and threats</w:t>
      </w:r>
      <w:r w:rsidR="002942A6" w:rsidRPr="00C45BDA">
        <w:rPr>
          <w:rFonts w:asciiTheme="minorHAnsi" w:hAnsiTheme="minorHAnsi"/>
          <w:lang w:val="en-US"/>
        </w:rPr>
        <w:t xml:space="preserve"> </w:t>
      </w:r>
    </w:p>
    <w:p w14:paraId="124AFE4A" w14:textId="78AF258F" w:rsidR="00D43DA0" w:rsidRPr="00C45BDA" w:rsidRDefault="004C5D12" w:rsidP="00D43DA0">
      <w:pPr>
        <w:pStyle w:val="Listenabsatz"/>
        <w:numPr>
          <w:ilvl w:val="0"/>
          <w:numId w:val="1"/>
        </w:numPr>
        <w:spacing w:line="276" w:lineRule="auto"/>
        <w:rPr>
          <w:rFonts w:asciiTheme="minorHAnsi" w:hAnsiTheme="minorHAnsi"/>
          <w:lang w:val="en-US"/>
        </w:rPr>
      </w:pPr>
      <w:proofErr w:type="gramStart"/>
      <w:r w:rsidRPr="00C45BDA">
        <w:rPr>
          <w:rFonts w:asciiTheme="minorHAnsi" w:hAnsiTheme="minorHAnsi"/>
          <w:lang w:val="en-US"/>
        </w:rPr>
        <w:t>invite</w:t>
      </w:r>
      <w:proofErr w:type="gramEnd"/>
      <w:r w:rsidRPr="00C45BDA">
        <w:rPr>
          <w:rFonts w:asciiTheme="minorHAnsi" w:hAnsiTheme="minorHAnsi"/>
          <w:lang w:val="en-US"/>
        </w:rPr>
        <w:t xml:space="preserve"> readers to share their thoughts and experiences</w:t>
      </w:r>
      <w:r w:rsidR="00C45BDA" w:rsidRPr="00C45BDA">
        <w:rPr>
          <w:rFonts w:asciiTheme="minorHAnsi" w:hAnsiTheme="minorHAnsi"/>
          <w:lang w:val="en-US"/>
        </w:rPr>
        <w:t>. Use information provided for in the graphs to stimulate interesting and varied reader response.</w:t>
      </w:r>
    </w:p>
    <w:p w14:paraId="465DB3A5" w14:textId="77777777" w:rsidR="007317B9" w:rsidRPr="00C45BDA" w:rsidRDefault="007317B9" w:rsidP="007317B9">
      <w:pPr>
        <w:spacing w:line="276" w:lineRule="auto"/>
        <w:rPr>
          <w:rFonts w:asciiTheme="minorHAnsi" w:hAnsiTheme="minorHAnsi"/>
          <w:lang w:val="en-US"/>
        </w:rPr>
      </w:pPr>
    </w:p>
    <w:p w14:paraId="460EE644" w14:textId="74EE568F" w:rsidR="007317B9" w:rsidRPr="00C45BDA" w:rsidRDefault="007317B9" w:rsidP="007317B9">
      <w:pPr>
        <w:spacing w:line="276" w:lineRule="auto"/>
        <w:rPr>
          <w:rFonts w:asciiTheme="minorHAnsi" w:hAnsiTheme="minorHAnsi"/>
          <w:u w:val="single"/>
          <w:lang w:val="en-US"/>
        </w:rPr>
      </w:pPr>
      <w:r w:rsidRPr="00C45BDA">
        <w:rPr>
          <w:rFonts w:asciiTheme="minorHAnsi" w:hAnsiTheme="minorHAnsi"/>
          <w:lang w:val="en-US"/>
        </w:rPr>
        <w:t xml:space="preserve">Grammar: </w:t>
      </w:r>
      <w:proofErr w:type="gramStart"/>
      <w:r w:rsidRPr="00C45BDA">
        <w:rPr>
          <w:rFonts w:asciiTheme="minorHAnsi" w:hAnsiTheme="minorHAnsi"/>
          <w:lang w:val="en-US"/>
        </w:rPr>
        <w:t xml:space="preserve">in </w:t>
      </w:r>
      <w:r w:rsidR="00A24D22" w:rsidRPr="00C45BDA">
        <w:rPr>
          <w:rFonts w:asciiTheme="minorHAnsi" w:hAnsiTheme="minorHAnsi"/>
          <w:lang w:val="en-US"/>
        </w:rPr>
        <w:t xml:space="preserve">your </w:t>
      </w:r>
      <w:r w:rsidR="00A24D22" w:rsidRPr="00C45BDA">
        <w:rPr>
          <w:rFonts w:asciiTheme="minorHAnsi" w:hAnsiTheme="minorHAnsi"/>
          <w:b/>
          <w:lang w:val="en-US"/>
        </w:rPr>
        <w:t>article</w:t>
      </w:r>
      <w:proofErr w:type="gramEnd"/>
      <w:r w:rsidR="00A24D22" w:rsidRPr="00C45BDA">
        <w:rPr>
          <w:rFonts w:asciiTheme="minorHAnsi" w:hAnsiTheme="minorHAnsi"/>
          <w:lang w:val="en-US"/>
        </w:rPr>
        <w:t xml:space="preserve"> you need to </w:t>
      </w:r>
      <w:r w:rsidR="00A24D22" w:rsidRPr="00C45BDA">
        <w:rPr>
          <w:rFonts w:asciiTheme="minorHAnsi" w:hAnsiTheme="minorHAnsi"/>
          <w:u w:val="single"/>
          <w:lang w:val="en-US"/>
        </w:rPr>
        <w:t>USE CORRECTLY AND UNDERLINE:</w:t>
      </w:r>
    </w:p>
    <w:p w14:paraId="767BA5DB" w14:textId="77777777" w:rsidR="00A24D22" w:rsidRPr="00C45BDA" w:rsidRDefault="00A24D22" w:rsidP="007317B9">
      <w:pPr>
        <w:spacing w:line="276" w:lineRule="auto"/>
        <w:rPr>
          <w:rFonts w:asciiTheme="minorHAnsi" w:hAnsiTheme="minorHAnsi"/>
          <w:u w:val="single"/>
          <w:lang w:val="en-US"/>
        </w:rPr>
      </w:pPr>
    </w:p>
    <w:p w14:paraId="0096B0C8" w14:textId="1B3A51F5" w:rsidR="00A24D22" w:rsidRPr="00C45BDA" w:rsidRDefault="00A24D22" w:rsidP="00A24D22">
      <w:pPr>
        <w:pStyle w:val="Listenabsatz"/>
        <w:numPr>
          <w:ilvl w:val="0"/>
          <w:numId w:val="15"/>
        </w:numPr>
        <w:spacing w:line="276" w:lineRule="auto"/>
        <w:rPr>
          <w:rFonts w:asciiTheme="minorHAnsi" w:hAnsiTheme="minorHAnsi"/>
          <w:u w:val="single"/>
          <w:lang w:val="en-US"/>
        </w:rPr>
      </w:pPr>
      <w:r w:rsidRPr="00C45BDA">
        <w:rPr>
          <w:rFonts w:asciiTheme="minorHAnsi" w:hAnsiTheme="minorHAnsi"/>
          <w:lang w:val="en-US"/>
        </w:rPr>
        <w:t xml:space="preserve">passive structures </w:t>
      </w:r>
    </w:p>
    <w:p w14:paraId="21493098" w14:textId="3053F09F" w:rsidR="00A24D22" w:rsidRPr="00C45BDA" w:rsidRDefault="00A24D22" w:rsidP="00A24D22">
      <w:pPr>
        <w:pStyle w:val="Listenabsatz"/>
        <w:numPr>
          <w:ilvl w:val="0"/>
          <w:numId w:val="15"/>
        </w:numPr>
        <w:spacing w:line="276" w:lineRule="auto"/>
        <w:rPr>
          <w:rFonts w:asciiTheme="minorHAnsi" w:hAnsiTheme="minorHAnsi"/>
          <w:u w:val="single"/>
          <w:lang w:val="en-US"/>
        </w:rPr>
      </w:pPr>
      <w:r w:rsidRPr="00C45BDA">
        <w:rPr>
          <w:rFonts w:asciiTheme="minorHAnsi" w:hAnsiTheme="minorHAnsi"/>
          <w:lang w:val="en-US"/>
        </w:rPr>
        <w:t xml:space="preserve">linking devices </w:t>
      </w:r>
    </w:p>
    <w:p w14:paraId="5A86D6AA" w14:textId="77777777" w:rsidR="004C5D12" w:rsidRPr="00C45BDA" w:rsidRDefault="00A24D22" w:rsidP="00153623">
      <w:pPr>
        <w:pStyle w:val="Listenabsatz"/>
        <w:numPr>
          <w:ilvl w:val="0"/>
          <w:numId w:val="15"/>
        </w:numPr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 xml:space="preserve">conditional sentences </w:t>
      </w:r>
    </w:p>
    <w:p w14:paraId="723DEC40" w14:textId="77777777" w:rsidR="004C5D12" w:rsidRPr="00C45BDA" w:rsidRDefault="004C5D12" w:rsidP="00153623">
      <w:pPr>
        <w:pStyle w:val="Listenabsatz"/>
        <w:numPr>
          <w:ilvl w:val="0"/>
          <w:numId w:val="15"/>
        </w:numPr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>modal verbs</w:t>
      </w:r>
    </w:p>
    <w:p w14:paraId="4A863297" w14:textId="77777777" w:rsidR="004C5D12" w:rsidRPr="00C45BDA" w:rsidRDefault="004C5D12" w:rsidP="00153623">
      <w:pPr>
        <w:pStyle w:val="Listenabsatz"/>
        <w:numPr>
          <w:ilvl w:val="0"/>
          <w:numId w:val="15"/>
        </w:numPr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>adequate vocabulary</w:t>
      </w:r>
    </w:p>
    <w:p w14:paraId="21B59816" w14:textId="77777777" w:rsidR="004C5D12" w:rsidRPr="00C45BDA" w:rsidRDefault="004C5D12" w:rsidP="004C5D12">
      <w:pPr>
        <w:pStyle w:val="Listenabsatz"/>
        <w:rPr>
          <w:rFonts w:asciiTheme="minorHAnsi" w:hAnsiTheme="minorHAnsi"/>
          <w:lang w:val="en-US"/>
        </w:rPr>
      </w:pPr>
    </w:p>
    <w:p w14:paraId="620A28C9" w14:textId="4442C77C" w:rsidR="00294273" w:rsidRPr="00C45BDA" w:rsidRDefault="00D43DA0" w:rsidP="004C5D12">
      <w:pPr>
        <w:pStyle w:val="Listenabsatz"/>
        <w:ind w:left="0"/>
        <w:rPr>
          <w:rFonts w:asciiTheme="minorHAnsi" w:hAnsiTheme="minorHAnsi"/>
          <w:lang w:val="en-US"/>
        </w:rPr>
      </w:pPr>
      <w:r w:rsidRPr="00C45BDA">
        <w:rPr>
          <w:rFonts w:asciiTheme="minorHAnsi" w:hAnsiTheme="minorHAnsi"/>
          <w:lang w:val="en-US"/>
        </w:rPr>
        <w:t xml:space="preserve">Pay attention to the layout and your style of writing. Write about </w:t>
      </w:r>
      <w:r w:rsidRPr="00C45BDA">
        <w:rPr>
          <w:rFonts w:asciiTheme="minorHAnsi" w:hAnsiTheme="minorHAnsi"/>
          <w:b/>
          <w:lang w:val="en-US"/>
        </w:rPr>
        <w:t>200</w:t>
      </w:r>
      <w:r w:rsidR="004C5D12" w:rsidRPr="00C45BDA">
        <w:rPr>
          <w:rFonts w:asciiTheme="minorHAnsi" w:hAnsiTheme="minorHAnsi"/>
          <w:b/>
          <w:lang w:val="en-US"/>
        </w:rPr>
        <w:t xml:space="preserve">-250 </w:t>
      </w:r>
      <w:r w:rsidRPr="00C45BDA">
        <w:rPr>
          <w:rFonts w:asciiTheme="minorHAnsi" w:hAnsiTheme="minorHAnsi"/>
          <w:lang w:val="en-US"/>
        </w:rPr>
        <w:t>words</w:t>
      </w:r>
    </w:p>
    <w:p w14:paraId="1A1207AE" w14:textId="77777777" w:rsidR="00153623" w:rsidRDefault="00153623" w:rsidP="004C5D12">
      <w:pPr>
        <w:pStyle w:val="Listenabsatz"/>
        <w:ind w:left="0"/>
        <w:rPr>
          <w:lang w:val="en-US"/>
        </w:rPr>
      </w:pPr>
    </w:p>
    <w:p w14:paraId="40BD5ECD" w14:textId="77777777" w:rsidR="00153623" w:rsidRPr="004C5D12" w:rsidRDefault="00153623" w:rsidP="004C5D12">
      <w:pPr>
        <w:pStyle w:val="Listenabsatz"/>
        <w:ind w:left="0"/>
        <w:rPr>
          <w:lang w:val="en-US"/>
        </w:rPr>
      </w:pPr>
    </w:p>
    <w:p w14:paraId="3ACB97F0" w14:textId="77777777" w:rsidR="00D43DA0" w:rsidRDefault="00D43DA0" w:rsidP="004B13BC">
      <w:pPr>
        <w:pStyle w:val="StandardWeb"/>
        <w:spacing w:before="0" w:beforeAutospacing="0" w:after="160" w:afterAutospacing="0" w:line="360" w:lineRule="auto"/>
        <w:contextualSpacing/>
        <w:rPr>
          <w:rFonts w:ascii="Arial" w:eastAsiaTheme="minorHAnsi" w:hAnsi="Arial" w:cstheme="minorBidi"/>
          <w:szCs w:val="22"/>
          <w:lang w:val="en-US" w:eastAsia="en-US"/>
        </w:rPr>
      </w:pPr>
    </w:p>
    <w:p w14:paraId="2F90A1C3" w14:textId="018E18A7" w:rsidR="00690640" w:rsidRDefault="00690640" w:rsidP="00CD0919">
      <w:pPr>
        <w:rPr>
          <w:lang w:val="en-US"/>
        </w:rPr>
      </w:pPr>
    </w:p>
    <w:p w14:paraId="6EB29414" w14:textId="77777777" w:rsidR="00153623" w:rsidRDefault="00153623" w:rsidP="00CD0919">
      <w:pPr>
        <w:rPr>
          <w:lang w:val="en-US"/>
        </w:rPr>
      </w:pPr>
    </w:p>
    <w:p w14:paraId="107D0FE2" w14:textId="4D7330F3" w:rsidR="00153623" w:rsidRDefault="00153623" w:rsidP="00CD0919">
      <w:pPr>
        <w:rPr>
          <w:lang w:val="en-US"/>
        </w:rPr>
      </w:pPr>
    </w:p>
    <w:p w14:paraId="52168D31" w14:textId="77777777" w:rsidR="00153623" w:rsidRDefault="00153623" w:rsidP="00CD0919">
      <w:pPr>
        <w:rPr>
          <w:lang w:val="en-US"/>
        </w:rPr>
      </w:pPr>
    </w:p>
    <w:p w14:paraId="4D0F06F5" w14:textId="2436B7A3" w:rsidR="00153623" w:rsidRDefault="00153623" w:rsidP="00CD0919">
      <w:pPr>
        <w:rPr>
          <w:lang w:val="en-US"/>
        </w:rPr>
      </w:pPr>
    </w:p>
    <w:p w14:paraId="08556220" w14:textId="77777777" w:rsidR="00153623" w:rsidRDefault="00153623" w:rsidP="00CD0919">
      <w:pPr>
        <w:rPr>
          <w:lang w:val="en-US"/>
        </w:rPr>
      </w:pPr>
    </w:p>
    <w:p w14:paraId="7225A1BD" w14:textId="622FAE7F" w:rsidR="00153623" w:rsidRPr="00674C25" w:rsidRDefault="00153623" w:rsidP="00CD0919">
      <w:pPr>
        <w:rPr>
          <w:lang w:val="en-US"/>
        </w:rPr>
        <w:sectPr w:rsidR="00153623" w:rsidRPr="00674C25">
          <w:footerReference w:type="default" r:id="rId7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94A2C1D" w14:textId="39A2F0E1" w:rsidR="00C45BDA" w:rsidRDefault="00C45BDA" w:rsidP="00CD0919">
      <w:pPr>
        <w:rPr>
          <w:lang w:val="en-US"/>
        </w:rPr>
      </w:pPr>
      <w:bookmarkStart w:id="0" w:name="_GoBack"/>
      <w:bookmarkEnd w:id="0"/>
      <w:r>
        <w:rPr>
          <w:noProof/>
          <w:lang w:eastAsia="de-AT"/>
        </w:rPr>
        <w:lastRenderedPageBreak/>
        <w:drawing>
          <wp:inline distT="0" distB="0" distL="0" distR="0" wp14:anchorId="228890E3" wp14:editId="13AF60C8">
            <wp:extent cx="2514600" cy="6261351"/>
            <wp:effectExtent l="0" t="0" r="0" b="6350"/>
            <wp:docPr id="9" name="Bild 2" descr="https://de.control4.com/files/large/71646dbae5e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.control4.com/files/large/71646dbae5e25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75" cy="628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</w:t>
      </w:r>
      <w:r>
        <w:rPr>
          <w:noProof/>
          <w:lang w:eastAsia="de-AT"/>
        </w:rPr>
        <w:lastRenderedPageBreak/>
        <w:drawing>
          <wp:inline distT="0" distB="0" distL="0" distR="0" wp14:anchorId="21F411E7" wp14:editId="1CEF5258">
            <wp:extent cx="4152900" cy="6312409"/>
            <wp:effectExtent l="0" t="0" r="0" b="0"/>
            <wp:docPr id="10" name="Bild 4" descr="Smart Home Adoption in Western Europe Info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mart Home Adoption in Western Europe Info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21" cy="63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</w:p>
    <w:p w14:paraId="0C2625A3" w14:textId="77777777" w:rsidR="00C45BDA" w:rsidRDefault="00C45BDA" w:rsidP="00CD0919">
      <w:pPr>
        <w:rPr>
          <w:lang w:val="en-US"/>
        </w:rPr>
      </w:pPr>
    </w:p>
    <w:p w14:paraId="47BF2F73" w14:textId="77777777" w:rsidR="00C45BDA" w:rsidRDefault="00C45BDA" w:rsidP="00CD0919">
      <w:pPr>
        <w:rPr>
          <w:lang w:val="en-US"/>
        </w:rPr>
      </w:pPr>
    </w:p>
    <w:p w14:paraId="6A79A698" w14:textId="4E66C311" w:rsidR="00C45BDA" w:rsidRDefault="00C45BDA" w:rsidP="00CD0919">
      <w:pPr>
        <w:rPr>
          <w:lang w:val="en-US"/>
        </w:rPr>
      </w:pPr>
      <w:r>
        <w:rPr>
          <w:noProof/>
          <w:lang w:eastAsia="de-AT"/>
        </w:rPr>
        <w:lastRenderedPageBreak/>
        <w:drawing>
          <wp:inline distT="0" distB="0" distL="0" distR="0" wp14:anchorId="3C4A5405" wp14:editId="01505BDB">
            <wp:extent cx="4454539" cy="5181600"/>
            <wp:effectExtent l="0" t="0" r="3175" b="0"/>
            <wp:docPr id="11" name="Bild 5" descr="Bildergebnis fÃ¼r smart home technologies info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Ã¼r smart home technologies info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42" cy="519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</w:t>
      </w:r>
      <w:r>
        <w:rPr>
          <w:noProof/>
          <w:lang w:eastAsia="de-AT"/>
        </w:rPr>
        <w:lastRenderedPageBreak/>
        <w:drawing>
          <wp:inline distT="0" distB="0" distL="0" distR="0" wp14:anchorId="04B4417A" wp14:editId="6C345358">
            <wp:extent cx="3724275" cy="5140010"/>
            <wp:effectExtent l="0" t="0" r="0" b="3810"/>
            <wp:docPr id="12" name="Bild 6" descr="Bildergebnis fÃ¼r smart home technologies info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ergebnis fÃ¼r smart home technologies info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75" cy="515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05C3" w14:textId="77777777" w:rsidR="00C45BDA" w:rsidRDefault="00C45BDA" w:rsidP="00CD0919">
      <w:pPr>
        <w:rPr>
          <w:lang w:val="en-US"/>
        </w:rPr>
      </w:pPr>
    </w:p>
    <w:p w14:paraId="5D4EA785" w14:textId="77777777" w:rsidR="00C45BDA" w:rsidRDefault="00C45BDA" w:rsidP="00CD0919">
      <w:pPr>
        <w:rPr>
          <w:lang w:val="en-US"/>
        </w:rPr>
      </w:pPr>
    </w:p>
    <w:p w14:paraId="2D7D8C55" w14:textId="77777777" w:rsidR="00C45BDA" w:rsidRDefault="00C45BDA" w:rsidP="00CD0919">
      <w:pPr>
        <w:rPr>
          <w:lang w:val="en-US"/>
        </w:rPr>
      </w:pPr>
    </w:p>
    <w:p w14:paraId="5FCED0F1" w14:textId="77777777" w:rsidR="003B79B3" w:rsidRPr="000D48B7" w:rsidRDefault="003B79B3" w:rsidP="00AE2B4A">
      <w:pPr>
        <w:spacing w:line="259" w:lineRule="auto"/>
        <w:contextualSpacing w:val="0"/>
        <w:jc w:val="left"/>
        <w:rPr>
          <w:rFonts w:eastAsia="Times New Roman" w:cs="Arial"/>
          <w:color w:val="333333"/>
          <w:szCs w:val="24"/>
          <w:lang w:eastAsia="de-AT"/>
        </w:rPr>
      </w:pPr>
    </w:p>
    <w:sectPr w:rsidR="003B79B3" w:rsidRPr="000D48B7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08B7AB" w14:textId="77777777" w:rsidR="00C45BDA" w:rsidRDefault="00C45BDA" w:rsidP="00961714">
      <w:pPr>
        <w:spacing w:after="0" w:line="240" w:lineRule="auto"/>
      </w:pPr>
      <w:r>
        <w:separator/>
      </w:r>
    </w:p>
  </w:endnote>
  <w:endnote w:type="continuationSeparator" w:id="0">
    <w:p w14:paraId="1FD467EC" w14:textId="77777777" w:rsidR="00C45BDA" w:rsidRDefault="00C45BDA" w:rsidP="00961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rutiger65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501699"/>
      <w:docPartObj>
        <w:docPartGallery w:val="Page Numbers (Bottom of Page)"/>
        <w:docPartUnique/>
      </w:docPartObj>
    </w:sdtPr>
    <w:sdtEndPr/>
    <w:sdtContent>
      <w:p w14:paraId="605586DE" w14:textId="77777777" w:rsidR="00C45BDA" w:rsidRDefault="00C45BDA">
        <w:pPr>
          <w:pStyle w:val="Fuzeil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de-A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4E3BDB" wp14:editId="145B1A5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" name="Flussdiagramm: Alternativer Prozes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49311" w14:textId="77777777" w:rsidR="00C45BDA" w:rsidRDefault="00C45BDA">
                              <w:pPr>
                                <w:pStyle w:val="Fuzeile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690640"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E2B4A" w:rsidRPr="00AE2B4A">
                                <w:rPr>
                                  <w:noProof/>
                                  <w:szCs w:val="28"/>
                                  <w:lang w:val="de-DE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04E3BDB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ssdiagramm: Alternativer Prozess 1" o:spid="_x0000_s1026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" filled="f" stroked="f">
                  <v:textbox>
                    <w:txbxContent>
                      <w:p w14:paraId="7D949311" w14:textId="77777777" w:rsidR="00C45BDA" w:rsidRDefault="00C45BDA">
                        <w:pPr>
                          <w:pStyle w:val="Fuzeile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 w:rsidRPr="00690640"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E2B4A" w:rsidRPr="00AE2B4A">
                          <w:rPr>
                            <w:noProof/>
                            <w:szCs w:val="28"/>
                            <w:lang w:val="de-DE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6696306"/>
      <w:docPartObj>
        <w:docPartGallery w:val="Page Numbers (Bottom of Page)"/>
        <w:docPartUnique/>
      </w:docPartObj>
    </w:sdtPr>
    <w:sdtEndPr/>
    <w:sdtContent>
      <w:p w14:paraId="2A11FD6E" w14:textId="77777777" w:rsidR="00C45BDA" w:rsidRDefault="00C45BDA">
        <w:pPr>
          <w:pStyle w:val="Fuzeil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de-A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60DACDC" wp14:editId="55AD2B1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20" name="Flussdiagramm: Alternativer Prozess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9F4D9" w14:textId="77777777" w:rsidR="00C45BDA" w:rsidRDefault="00C45BDA">
                              <w:pPr>
                                <w:pStyle w:val="Fuzeile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683A49"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E2B4A" w:rsidRPr="00AE2B4A">
                                <w:rPr>
                                  <w:noProof/>
                                  <w:szCs w:val="28"/>
                                  <w:lang w:val="de-DE"/>
                                </w:rPr>
                                <w:t>5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60DACD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ssdiagramm: Alternativer Prozess 20" o:spid="_x0000_s1027" type="#_x0000_t176" style="position:absolute;left:0;text-align:left;margin-left:0;margin-top:0;width:40.35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" filled="f" stroked="f">
                  <v:textbox>
                    <w:txbxContent>
                      <w:p w14:paraId="36D9F4D9" w14:textId="77777777" w:rsidR="00C45BDA" w:rsidRDefault="00C45BDA">
                        <w:pPr>
                          <w:pStyle w:val="Fuzeile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 w:rsidRPr="00683A49"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E2B4A" w:rsidRPr="00AE2B4A">
                          <w:rPr>
                            <w:noProof/>
                            <w:szCs w:val="28"/>
                            <w:lang w:val="de-DE"/>
                          </w:rPr>
                          <w:t>5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C264BC" w14:textId="77777777" w:rsidR="00C45BDA" w:rsidRDefault="00C45BDA" w:rsidP="00961714">
      <w:pPr>
        <w:spacing w:after="0" w:line="240" w:lineRule="auto"/>
      </w:pPr>
      <w:r>
        <w:separator/>
      </w:r>
    </w:p>
  </w:footnote>
  <w:footnote w:type="continuationSeparator" w:id="0">
    <w:p w14:paraId="04E294CD" w14:textId="77777777" w:rsidR="00C45BDA" w:rsidRDefault="00C45BDA" w:rsidP="00961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720DE1" w14:textId="05A0580A" w:rsidR="00C45BDA" w:rsidRPr="00C45BDA" w:rsidRDefault="00C45BDA" w:rsidP="00C45BDA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F85"/>
    <w:multiLevelType w:val="hybridMultilevel"/>
    <w:tmpl w:val="0D8C0F10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75DAD"/>
    <w:multiLevelType w:val="hybridMultilevel"/>
    <w:tmpl w:val="D5C0C08A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A6F5D"/>
    <w:multiLevelType w:val="hybridMultilevel"/>
    <w:tmpl w:val="36E693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6178A"/>
    <w:multiLevelType w:val="hybridMultilevel"/>
    <w:tmpl w:val="9294C526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085679"/>
    <w:multiLevelType w:val="hybridMultilevel"/>
    <w:tmpl w:val="457627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367BF"/>
    <w:multiLevelType w:val="hybridMultilevel"/>
    <w:tmpl w:val="C8F04098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05F08"/>
    <w:multiLevelType w:val="hybridMultilevel"/>
    <w:tmpl w:val="9368942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D1F8D"/>
    <w:multiLevelType w:val="hybridMultilevel"/>
    <w:tmpl w:val="4F1EAE94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84F6C"/>
    <w:multiLevelType w:val="hybridMultilevel"/>
    <w:tmpl w:val="4320A6F6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155F5"/>
    <w:multiLevelType w:val="hybridMultilevel"/>
    <w:tmpl w:val="B7389720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B3D97"/>
    <w:multiLevelType w:val="hybridMultilevel"/>
    <w:tmpl w:val="31A26D1C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F5C9D"/>
    <w:multiLevelType w:val="hybridMultilevel"/>
    <w:tmpl w:val="74AEBB4E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BB657C"/>
    <w:multiLevelType w:val="hybridMultilevel"/>
    <w:tmpl w:val="156E8FCA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FC3D25"/>
    <w:multiLevelType w:val="hybridMultilevel"/>
    <w:tmpl w:val="D12E63C6"/>
    <w:lvl w:ilvl="0" w:tplc="7ED89F9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877140"/>
    <w:multiLevelType w:val="hybridMultilevel"/>
    <w:tmpl w:val="D5C0C08A"/>
    <w:lvl w:ilvl="0" w:tplc="5C78FFE0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8"/>
  </w:num>
  <w:num w:numId="5">
    <w:abstractNumId w:val="10"/>
  </w:num>
  <w:num w:numId="6">
    <w:abstractNumId w:val="0"/>
  </w:num>
  <w:num w:numId="7">
    <w:abstractNumId w:val="9"/>
  </w:num>
  <w:num w:numId="8">
    <w:abstractNumId w:val="12"/>
  </w:num>
  <w:num w:numId="9">
    <w:abstractNumId w:val="11"/>
  </w:num>
  <w:num w:numId="10">
    <w:abstractNumId w:val="3"/>
  </w:num>
  <w:num w:numId="11">
    <w:abstractNumId w:val="14"/>
  </w:num>
  <w:num w:numId="12">
    <w:abstractNumId w:val="5"/>
  </w:num>
  <w:num w:numId="13">
    <w:abstractNumId w:val="1"/>
  </w:num>
  <w:num w:numId="14">
    <w:abstractNumId w:val="7"/>
  </w:num>
  <w:num w:numId="15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S0NLEwMzI2NDIwMjVU0lEKTi0uzszPAykwrQUASTu1FywAAAA="/>
  </w:docVars>
  <w:rsids>
    <w:rsidRoot w:val="00961714"/>
    <w:rsid w:val="00000351"/>
    <w:rsid w:val="000329A4"/>
    <w:rsid w:val="00052305"/>
    <w:rsid w:val="000565F6"/>
    <w:rsid w:val="00060A2C"/>
    <w:rsid w:val="00061D25"/>
    <w:rsid w:val="00061DD4"/>
    <w:rsid w:val="00062266"/>
    <w:rsid w:val="000803F0"/>
    <w:rsid w:val="000C16D5"/>
    <w:rsid w:val="000C5E12"/>
    <w:rsid w:val="000D48B7"/>
    <w:rsid w:val="000E220C"/>
    <w:rsid w:val="000E6FC3"/>
    <w:rsid w:val="000F49BA"/>
    <w:rsid w:val="000F6D4B"/>
    <w:rsid w:val="00103AE7"/>
    <w:rsid w:val="00104662"/>
    <w:rsid w:val="00114568"/>
    <w:rsid w:val="00116FD9"/>
    <w:rsid w:val="00122B66"/>
    <w:rsid w:val="0013264D"/>
    <w:rsid w:val="001351FF"/>
    <w:rsid w:val="001364E6"/>
    <w:rsid w:val="00153623"/>
    <w:rsid w:val="00166BC2"/>
    <w:rsid w:val="001673AB"/>
    <w:rsid w:val="00174504"/>
    <w:rsid w:val="001757BA"/>
    <w:rsid w:val="00180C20"/>
    <w:rsid w:val="001B61F2"/>
    <w:rsid w:val="001C0CBA"/>
    <w:rsid w:val="001D515A"/>
    <w:rsid w:val="001E0138"/>
    <w:rsid w:val="001F2F0A"/>
    <w:rsid w:val="0020060C"/>
    <w:rsid w:val="00211AAC"/>
    <w:rsid w:val="002154E4"/>
    <w:rsid w:val="0022442D"/>
    <w:rsid w:val="00233734"/>
    <w:rsid w:val="002434C4"/>
    <w:rsid w:val="00255745"/>
    <w:rsid w:val="00257E15"/>
    <w:rsid w:val="00263C49"/>
    <w:rsid w:val="00274CD4"/>
    <w:rsid w:val="002777F3"/>
    <w:rsid w:val="00282C1F"/>
    <w:rsid w:val="002844C6"/>
    <w:rsid w:val="00294273"/>
    <w:rsid w:val="002942A6"/>
    <w:rsid w:val="002C5A03"/>
    <w:rsid w:val="002C65B4"/>
    <w:rsid w:val="002D0ABD"/>
    <w:rsid w:val="002D2707"/>
    <w:rsid w:val="002D7A50"/>
    <w:rsid w:val="002E1B90"/>
    <w:rsid w:val="002E5C38"/>
    <w:rsid w:val="002E5FDF"/>
    <w:rsid w:val="0030086D"/>
    <w:rsid w:val="00306495"/>
    <w:rsid w:val="00311753"/>
    <w:rsid w:val="0032332E"/>
    <w:rsid w:val="0032433B"/>
    <w:rsid w:val="00325FDD"/>
    <w:rsid w:val="00327B26"/>
    <w:rsid w:val="003314CA"/>
    <w:rsid w:val="0033614A"/>
    <w:rsid w:val="003421F2"/>
    <w:rsid w:val="003434E1"/>
    <w:rsid w:val="003565C1"/>
    <w:rsid w:val="00356DE4"/>
    <w:rsid w:val="00361F7F"/>
    <w:rsid w:val="0036216B"/>
    <w:rsid w:val="00377448"/>
    <w:rsid w:val="003806CD"/>
    <w:rsid w:val="003850C9"/>
    <w:rsid w:val="00387617"/>
    <w:rsid w:val="0039700A"/>
    <w:rsid w:val="003A1688"/>
    <w:rsid w:val="003A76B2"/>
    <w:rsid w:val="003B54ED"/>
    <w:rsid w:val="003B76D6"/>
    <w:rsid w:val="003B79B3"/>
    <w:rsid w:val="003C5520"/>
    <w:rsid w:val="003D7A2A"/>
    <w:rsid w:val="003E4639"/>
    <w:rsid w:val="003E6369"/>
    <w:rsid w:val="003F6E7F"/>
    <w:rsid w:val="00411400"/>
    <w:rsid w:val="004150F2"/>
    <w:rsid w:val="00424F9F"/>
    <w:rsid w:val="00430006"/>
    <w:rsid w:val="00443405"/>
    <w:rsid w:val="00443667"/>
    <w:rsid w:val="0044423E"/>
    <w:rsid w:val="004513BE"/>
    <w:rsid w:val="00454276"/>
    <w:rsid w:val="004555E1"/>
    <w:rsid w:val="00463EA4"/>
    <w:rsid w:val="00470C15"/>
    <w:rsid w:val="00474848"/>
    <w:rsid w:val="00482730"/>
    <w:rsid w:val="00487E17"/>
    <w:rsid w:val="00494D70"/>
    <w:rsid w:val="004B13BC"/>
    <w:rsid w:val="004C5D12"/>
    <w:rsid w:val="004D24F9"/>
    <w:rsid w:val="004D7289"/>
    <w:rsid w:val="004E0D92"/>
    <w:rsid w:val="004F6F2D"/>
    <w:rsid w:val="005340B1"/>
    <w:rsid w:val="0053731B"/>
    <w:rsid w:val="00542B53"/>
    <w:rsid w:val="00544D14"/>
    <w:rsid w:val="0055288C"/>
    <w:rsid w:val="005539D8"/>
    <w:rsid w:val="00576C12"/>
    <w:rsid w:val="00583D43"/>
    <w:rsid w:val="005854E6"/>
    <w:rsid w:val="00585EEB"/>
    <w:rsid w:val="00586827"/>
    <w:rsid w:val="005A6857"/>
    <w:rsid w:val="005B44AD"/>
    <w:rsid w:val="005B5272"/>
    <w:rsid w:val="005B59D6"/>
    <w:rsid w:val="005C3EB7"/>
    <w:rsid w:val="005D067C"/>
    <w:rsid w:val="005D391F"/>
    <w:rsid w:val="005D786F"/>
    <w:rsid w:val="005E12A4"/>
    <w:rsid w:val="005E23E8"/>
    <w:rsid w:val="005E3ABA"/>
    <w:rsid w:val="005F04E8"/>
    <w:rsid w:val="00606403"/>
    <w:rsid w:val="006103B6"/>
    <w:rsid w:val="00617038"/>
    <w:rsid w:val="006203A7"/>
    <w:rsid w:val="00621935"/>
    <w:rsid w:val="006408E9"/>
    <w:rsid w:val="006446F6"/>
    <w:rsid w:val="00644BF4"/>
    <w:rsid w:val="00646660"/>
    <w:rsid w:val="00651042"/>
    <w:rsid w:val="0065209E"/>
    <w:rsid w:val="00661877"/>
    <w:rsid w:val="006659E7"/>
    <w:rsid w:val="00666771"/>
    <w:rsid w:val="006703EC"/>
    <w:rsid w:val="00674C25"/>
    <w:rsid w:val="006819DE"/>
    <w:rsid w:val="00683A49"/>
    <w:rsid w:val="006850DA"/>
    <w:rsid w:val="006865BA"/>
    <w:rsid w:val="00690640"/>
    <w:rsid w:val="00692D68"/>
    <w:rsid w:val="006A1095"/>
    <w:rsid w:val="006B2525"/>
    <w:rsid w:val="006C7AE0"/>
    <w:rsid w:val="00710055"/>
    <w:rsid w:val="00722ECD"/>
    <w:rsid w:val="0072577B"/>
    <w:rsid w:val="007317B9"/>
    <w:rsid w:val="007428C6"/>
    <w:rsid w:val="00764541"/>
    <w:rsid w:val="00771F20"/>
    <w:rsid w:val="00773852"/>
    <w:rsid w:val="00787A04"/>
    <w:rsid w:val="0079509A"/>
    <w:rsid w:val="007A0A0F"/>
    <w:rsid w:val="007C2082"/>
    <w:rsid w:val="007C6007"/>
    <w:rsid w:val="007D5760"/>
    <w:rsid w:val="007D58F0"/>
    <w:rsid w:val="007E29D4"/>
    <w:rsid w:val="007E6309"/>
    <w:rsid w:val="007E6477"/>
    <w:rsid w:val="007E7A6A"/>
    <w:rsid w:val="007F33FF"/>
    <w:rsid w:val="00803B10"/>
    <w:rsid w:val="00806BCD"/>
    <w:rsid w:val="00807E60"/>
    <w:rsid w:val="00811F12"/>
    <w:rsid w:val="00821A88"/>
    <w:rsid w:val="008345F6"/>
    <w:rsid w:val="00844923"/>
    <w:rsid w:val="00866571"/>
    <w:rsid w:val="00872F8B"/>
    <w:rsid w:val="00874A5E"/>
    <w:rsid w:val="008874A2"/>
    <w:rsid w:val="008B08F2"/>
    <w:rsid w:val="008C70C3"/>
    <w:rsid w:val="008E7715"/>
    <w:rsid w:val="008F1133"/>
    <w:rsid w:val="008F5222"/>
    <w:rsid w:val="008F5D71"/>
    <w:rsid w:val="008F7C78"/>
    <w:rsid w:val="009028E0"/>
    <w:rsid w:val="009050F6"/>
    <w:rsid w:val="00906258"/>
    <w:rsid w:val="00922207"/>
    <w:rsid w:val="009259F7"/>
    <w:rsid w:val="00953F58"/>
    <w:rsid w:val="00961714"/>
    <w:rsid w:val="00965FBE"/>
    <w:rsid w:val="009A26DB"/>
    <w:rsid w:val="009A395E"/>
    <w:rsid w:val="009B0CB8"/>
    <w:rsid w:val="009B33CD"/>
    <w:rsid w:val="009B38D9"/>
    <w:rsid w:val="009C0744"/>
    <w:rsid w:val="009C3914"/>
    <w:rsid w:val="009E4F40"/>
    <w:rsid w:val="009F1CAC"/>
    <w:rsid w:val="009F3378"/>
    <w:rsid w:val="009F3D27"/>
    <w:rsid w:val="00A0601C"/>
    <w:rsid w:val="00A06FA9"/>
    <w:rsid w:val="00A12CE5"/>
    <w:rsid w:val="00A17672"/>
    <w:rsid w:val="00A22081"/>
    <w:rsid w:val="00A23E36"/>
    <w:rsid w:val="00A24D22"/>
    <w:rsid w:val="00A3449C"/>
    <w:rsid w:val="00A4574F"/>
    <w:rsid w:val="00AD35F1"/>
    <w:rsid w:val="00AD3E75"/>
    <w:rsid w:val="00AE2B4A"/>
    <w:rsid w:val="00AE6F8C"/>
    <w:rsid w:val="00AF257D"/>
    <w:rsid w:val="00B008F0"/>
    <w:rsid w:val="00B02ED5"/>
    <w:rsid w:val="00B34F77"/>
    <w:rsid w:val="00B469A5"/>
    <w:rsid w:val="00B509DD"/>
    <w:rsid w:val="00B526D3"/>
    <w:rsid w:val="00B56AF5"/>
    <w:rsid w:val="00B65162"/>
    <w:rsid w:val="00B66B05"/>
    <w:rsid w:val="00B67D3E"/>
    <w:rsid w:val="00B7325A"/>
    <w:rsid w:val="00B73F49"/>
    <w:rsid w:val="00B84DA2"/>
    <w:rsid w:val="00BA4824"/>
    <w:rsid w:val="00BC0004"/>
    <w:rsid w:val="00BD3215"/>
    <w:rsid w:val="00C1506F"/>
    <w:rsid w:val="00C159D8"/>
    <w:rsid w:val="00C17C45"/>
    <w:rsid w:val="00C342B3"/>
    <w:rsid w:val="00C37071"/>
    <w:rsid w:val="00C401A6"/>
    <w:rsid w:val="00C4144E"/>
    <w:rsid w:val="00C45BDA"/>
    <w:rsid w:val="00C62A7E"/>
    <w:rsid w:val="00CA305B"/>
    <w:rsid w:val="00CB3A0C"/>
    <w:rsid w:val="00CC11B7"/>
    <w:rsid w:val="00CC1693"/>
    <w:rsid w:val="00CC50FA"/>
    <w:rsid w:val="00CC7ECE"/>
    <w:rsid w:val="00CD0243"/>
    <w:rsid w:val="00CD0919"/>
    <w:rsid w:val="00CD2060"/>
    <w:rsid w:val="00D31F9E"/>
    <w:rsid w:val="00D43DA0"/>
    <w:rsid w:val="00D50B1C"/>
    <w:rsid w:val="00D516F0"/>
    <w:rsid w:val="00D54DEC"/>
    <w:rsid w:val="00D57B41"/>
    <w:rsid w:val="00D6102B"/>
    <w:rsid w:val="00D677D7"/>
    <w:rsid w:val="00D73707"/>
    <w:rsid w:val="00D84FCB"/>
    <w:rsid w:val="00D853A6"/>
    <w:rsid w:val="00D93C5C"/>
    <w:rsid w:val="00D944A6"/>
    <w:rsid w:val="00DA13DA"/>
    <w:rsid w:val="00DB3BC2"/>
    <w:rsid w:val="00DB3EDE"/>
    <w:rsid w:val="00DC0A27"/>
    <w:rsid w:val="00DC0D9E"/>
    <w:rsid w:val="00DF3FB5"/>
    <w:rsid w:val="00DF7045"/>
    <w:rsid w:val="00DF783E"/>
    <w:rsid w:val="00E02C33"/>
    <w:rsid w:val="00E03069"/>
    <w:rsid w:val="00E05E2B"/>
    <w:rsid w:val="00E14256"/>
    <w:rsid w:val="00E537D2"/>
    <w:rsid w:val="00E63F0E"/>
    <w:rsid w:val="00E67A8B"/>
    <w:rsid w:val="00E8128E"/>
    <w:rsid w:val="00EA538E"/>
    <w:rsid w:val="00EA7CE2"/>
    <w:rsid w:val="00EC34F9"/>
    <w:rsid w:val="00EC4FB0"/>
    <w:rsid w:val="00EC720C"/>
    <w:rsid w:val="00EE722F"/>
    <w:rsid w:val="00EF06EF"/>
    <w:rsid w:val="00EF3FFB"/>
    <w:rsid w:val="00F0645E"/>
    <w:rsid w:val="00F1621B"/>
    <w:rsid w:val="00F2184A"/>
    <w:rsid w:val="00F307D3"/>
    <w:rsid w:val="00F41A64"/>
    <w:rsid w:val="00F41F1B"/>
    <w:rsid w:val="00F454F2"/>
    <w:rsid w:val="00F504FC"/>
    <w:rsid w:val="00F52B8A"/>
    <w:rsid w:val="00F72D33"/>
    <w:rsid w:val="00F771EC"/>
    <w:rsid w:val="00F773CE"/>
    <w:rsid w:val="00F81CB1"/>
    <w:rsid w:val="00F87893"/>
    <w:rsid w:val="00FA3074"/>
    <w:rsid w:val="00FC07E2"/>
    <w:rsid w:val="00FC4CC4"/>
    <w:rsid w:val="00FC53D6"/>
    <w:rsid w:val="00FD10DC"/>
    <w:rsid w:val="00FD40AC"/>
    <w:rsid w:val="00FE311B"/>
    <w:rsid w:val="00FE522C"/>
    <w:rsid w:val="00FF4542"/>
    <w:rsid w:val="00FF5BA5"/>
    <w:rsid w:val="00FF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4B10E75B"/>
  <w15:docId w15:val="{3C53B174-EE96-4699-A085-93DDDB7CE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677D7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677D7"/>
    <w:pPr>
      <w:keepNext/>
      <w:keepLines/>
      <w:spacing w:before="240" w:after="0"/>
      <w:outlineLvl w:val="0"/>
    </w:pPr>
    <w:rPr>
      <w:rFonts w:ascii="Cambria" w:eastAsiaTheme="majorEastAsia" w:hAnsi="Cambria" w:cstheme="majorBidi"/>
      <w:color w:val="2E74B5" w:themeColor="accent1" w:themeShade="BF"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73852"/>
    <w:pPr>
      <w:keepNext/>
      <w:jc w:val="center"/>
      <w:outlineLvl w:val="1"/>
    </w:pPr>
    <w:rPr>
      <w:b/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B54ED"/>
    <w:pPr>
      <w:keepNext/>
      <w:spacing w:line="259" w:lineRule="auto"/>
      <w:contextualSpacing w:val="0"/>
      <w:jc w:val="left"/>
      <w:outlineLvl w:val="2"/>
    </w:pPr>
    <w:rPr>
      <w:u w:val="single"/>
      <w:lang w:val="en-US"/>
    </w:rPr>
  </w:style>
  <w:style w:type="paragraph" w:styleId="berschrift4">
    <w:name w:val="heading 4"/>
    <w:basedOn w:val="Standard"/>
    <w:link w:val="berschrift4Zchn"/>
    <w:uiPriority w:val="9"/>
    <w:qFormat/>
    <w:rsid w:val="005C3EB7"/>
    <w:pPr>
      <w:spacing w:before="100" w:beforeAutospacing="1" w:after="100" w:afterAutospacing="1" w:line="240" w:lineRule="auto"/>
      <w:contextualSpacing w:val="0"/>
      <w:jc w:val="left"/>
      <w:outlineLvl w:val="3"/>
    </w:pPr>
    <w:rPr>
      <w:rFonts w:eastAsia="Times New Roman" w:cs="Times New Roman"/>
      <w:b/>
      <w:bCs/>
      <w:szCs w:val="24"/>
      <w:lang w:eastAsia="de-AT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B08F2"/>
    <w:pPr>
      <w:keepNext/>
      <w:shd w:val="clear" w:color="auto" w:fill="EDEDED"/>
      <w:spacing w:after="0" w:line="360" w:lineRule="atLeast"/>
      <w:contextualSpacing w:val="0"/>
      <w:jc w:val="center"/>
      <w:outlineLvl w:val="4"/>
    </w:pPr>
    <w:rPr>
      <w:rFonts w:eastAsia="Times New Roman" w:cs="Arial"/>
      <w:b/>
      <w:color w:val="333333"/>
      <w:szCs w:val="24"/>
      <w:lang w:val="en-US" w:eastAsia="de-AT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B73F49"/>
    <w:pPr>
      <w:keepNext/>
      <w:spacing w:line="259" w:lineRule="auto"/>
      <w:contextualSpacing w:val="0"/>
      <w:jc w:val="left"/>
      <w:outlineLvl w:val="5"/>
    </w:pPr>
    <w:rPr>
      <w:b/>
      <w:sz w:val="32"/>
      <w:lang w:val="en-US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311753"/>
    <w:pPr>
      <w:keepNext/>
      <w:framePr w:hSpace="141" w:wrap="around" w:vAnchor="text" w:hAnchor="text" w:y="1"/>
      <w:spacing w:before="360" w:after="0" w:line="360" w:lineRule="atLeast"/>
      <w:contextualSpacing w:val="0"/>
      <w:suppressOverlap/>
      <w:jc w:val="left"/>
      <w:outlineLvl w:val="6"/>
    </w:pPr>
    <w:rPr>
      <w:rFonts w:eastAsia="Times New Roman" w:cs="Arial"/>
      <w:b/>
      <w:color w:val="333333"/>
      <w:szCs w:val="24"/>
      <w:lang w:val="en-US" w:eastAsia="de-AT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EC4FB0"/>
    <w:pPr>
      <w:keepNext/>
      <w:spacing w:after="0" w:line="276" w:lineRule="auto"/>
      <w:outlineLvl w:val="7"/>
    </w:pPr>
    <w:rPr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61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61714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961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61714"/>
    <w:rPr>
      <w:rFonts w:ascii="Arial" w:hAnsi="Arial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C3EB7"/>
    <w:rPr>
      <w:rFonts w:ascii="Times New Roman" w:eastAsia="Times New Roman" w:hAnsi="Times New Roman" w:cs="Times New Roman"/>
      <w:b/>
      <w:bCs/>
      <w:sz w:val="24"/>
      <w:szCs w:val="24"/>
      <w:lang w:eastAsia="de-AT"/>
    </w:rPr>
  </w:style>
  <w:style w:type="paragraph" w:styleId="StandardWeb">
    <w:name w:val="Normal (Web)"/>
    <w:basedOn w:val="Standard"/>
    <w:uiPriority w:val="99"/>
    <w:unhideWhenUsed/>
    <w:rsid w:val="005C3EB7"/>
    <w:pPr>
      <w:spacing w:before="100" w:beforeAutospacing="1" w:after="100" w:afterAutospacing="1" w:line="240" w:lineRule="auto"/>
      <w:contextualSpacing w:val="0"/>
      <w:jc w:val="left"/>
    </w:pPr>
    <w:rPr>
      <w:rFonts w:eastAsia="Times New Roman" w:cs="Times New Roman"/>
      <w:szCs w:val="24"/>
      <w:lang w:eastAsia="de-AT"/>
    </w:rPr>
  </w:style>
  <w:style w:type="character" w:styleId="Hyperlink">
    <w:name w:val="Hyperlink"/>
    <w:basedOn w:val="Absatz-Standardschriftart"/>
    <w:uiPriority w:val="99"/>
    <w:unhideWhenUsed/>
    <w:rsid w:val="00773852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677D7"/>
    <w:rPr>
      <w:rFonts w:ascii="Cambria" w:eastAsiaTheme="majorEastAsia" w:hAnsi="Cambria" w:cstheme="majorBidi"/>
      <w:color w:val="2E74B5" w:themeColor="accent1" w:themeShade="BF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73852"/>
    <w:rPr>
      <w:rFonts w:ascii="Arial" w:hAnsi="Arial"/>
      <w:b/>
      <w:sz w:val="24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B54ED"/>
    <w:rPr>
      <w:rFonts w:ascii="Arial" w:hAnsi="Arial"/>
      <w:sz w:val="24"/>
      <w:u w:val="single"/>
      <w:lang w:val="en-US"/>
    </w:rPr>
  </w:style>
  <w:style w:type="paragraph" w:styleId="Textkrper">
    <w:name w:val="Body Text"/>
    <w:basedOn w:val="Standard"/>
    <w:link w:val="TextkrperZchn"/>
    <w:uiPriority w:val="1"/>
    <w:unhideWhenUsed/>
    <w:qFormat/>
    <w:rsid w:val="008F5D71"/>
    <w:pPr>
      <w:autoSpaceDE w:val="0"/>
      <w:autoSpaceDN w:val="0"/>
      <w:adjustRightInd w:val="0"/>
      <w:spacing w:after="0" w:line="240" w:lineRule="auto"/>
      <w:contextualSpacing w:val="0"/>
      <w:jc w:val="left"/>
    </w:pPr>
    <w:rPr>
      <w:rFonts w:ascii="Frutiger65,Bold" w:hAnsi="Frutiger65,Bold" w:cs="Frutiger65,Bold"/>
      <w:bCs/>
      <w:szCs w:val="24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99"/>
    <w:rsid w:val="008F5D71"/>
    <w:rPr>
      <w:rFonts w:ascii="Frutiger65,Bold" w:hAnsi="Frutiger65,Bold" w:cs="Frutiger65,Bold"/>
      <w:bCs/>
      <w:sz w:val="24"/>
      <w:szCs w:val="24"/>
      <w:lang w:val="en-US"/>
    </w:rPr>
  </w:style>
  <w:style w:type="character" w:styleId="Hervorhebung">
    <w:name w:val="Emphasis"/>
    <w:basedOn w:val="Absatz-Standardschriftart"/>
    <w:uiPriority w:val="20"/>
    <w:qFormat/>
    <w:rsid w:val="004F6F2D"/>
    <w:rPr>
      <w:i/>
      <w:iCs/>
    </w:rPr>
  </w:style>
  <w:style w:type="paragraph" w:styleId="Listenabsatz">
    <w:name w:val="List Paragraph"/>
    <w:basedOn w:val="Standard"/>
    <w:uiPriority w:val="1"/>
    <w:qFormat/>
    <w:rsid w:val="007E6309"/>
    <w:pPr>
      <w:ind w:left="720"/>
    </w:pPr>
  </w:style>
  <w:style w:type="table" w:styleId="Tabellenraster">
    <w:name w:val="Table Grid"/>
    <w:basedOn w:val="NormaleTabelle"/>
    <w:uiPriority w:val="59"/>
    <w:rsid w:val="00494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5Zchn">
    <w:name w:val="Überschrift 5 Zchn"/>
    <w:basedOn w:val="Absatz-Standardschriftart"/>
    <w:link w:val="berschrift5"/>
    <w:uiPriority w:val="9"/>
    <w:rsid w:val="008B08F2"/>
    <w:rPr>
      <w:rFonts w:ascii="Arial" w:eastAsia="Times New Roman" w:hAnsi="Arial" w:cs="Arial"/>
      <w:b/>
      <w:color w:val="333333"/>
      <w:sz w:val="24"/>
      <w:szCs w:val="24"/>
      <w:shd w:val="clear" w:color="auto" w:fill="EDEDED"/>
      <w:lang w:val="en-US" w:eastAsia="de-AT"/>
    </w:rPr>
  </w:style>
  <w:style w:type="table" w:customStyle="1" w:styleId="TabellemithellemGitternetz1">
    <w:name w:val="Tabelle mit hellem Gitternetz1"/>
    <w:basedOn w:val="NormaleTabelle"/>
    <w:uiPriority w:val="40"/>
    <w:rsid w:val="00424F9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berschrift6Zchn">
    <w:name w:val="Überschrift 6 Zchn"/>
    <w:basedOn w:val="Absatz-Standardschriftart"/>
    <w:link w:val="berschrift6"/>
    <w:uiPriority w:val="9"/>
    <w:rsid w:val="00B73F49"/>
    <w:rPr>
      <w:rFonts w:ascii="Arial" w:hAnsi="Arial"/>
      <w:b/>
      <w:sz w:val="32"/>
      <w:lang w:val="en-US"/>
    </w:rPr>
  </w:style>
  <w:style w:type="paragraph" w:styleId="Textkrper2">
    <w:name w:val="Body Text 2"/>
    <w:basedOn w:val="Standard"/>
    <w:link w:val="Textkrper2Zchn"/>
    <w:uiPriority w:val="99"/>
    <w:unhideWhenUsed/>
    <w:rsid w:val="00D853A6"/>
    <w:pPr>
      <w:spacing w:before="360" w:after="360" w:line="360" w:lineRule="atLeast"/>
      <w:contextualSpacing w:val="0"/>
      <w:jc w:val="left"/>
    </w:pPr>
    <w:rPr>
      <w:rFonts w:eastAsia="Times New Roman" w:cs="Arial"/>
      <w:color w:val="333333"/>
      <w:szCs w:val="24"/>
      <w:lang w:val="en-US" w:eastAsia="de-AT"/>
    </w:rPr>
  </w:style>
  <w:style w:type="character" w:customStyle="1" w:styleId="Textkrper2Zchn">
    <w:name w:val="Textkörper 2 Zchn"/>
    <w:basedOn w:val="Absatz-Standardschriftart"/>
    <w:link w:val="Textkrper2"/>
    <w:uiPriority w:val="99"/>
    <w:rsid w:val="00D853A6"/>
    <w:rPr>
      <w:rFonts w:ascii="Arial" w:eastAsia="Times New Roman" w:hAnsi="Arial" w:cs="Arial"/>
      <w:color w:val="333333"/>
      <w:sz w:val="24"/>
      <w:szCs w:val="24"/>
      <w:lang w:val="en-US"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D24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D24F9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5539D8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Standard"/>
    <w:uiPriority w:val="1"/>
    <w:qFormat/>
    <w:rsid w:val="005539D8"/>
    <w:pPr>
      <w:widowControl w:val="0"/>
      <w:spacing w:after="0" w:line="240" w:lineRule="auto"/>
      <w:contextualSpacing w:val="0"/>
      <w:jc w:val="left"/>
    </w:pPr>
    <w:rPr>
      <w:rFonts w:asciiTheme="minorHAnsi" w:hAnsiTheme="minorHAnsi"/>
      <w:sz w:val="22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311753"/>
    <w:rPr>
      <w:rFonts w:ascii="Arial" w:eastAsia="Times New Roman" w:hAnsi="Arial" w:cs="Arial"/>
      <w:b/>
      <w:color w:val="333333"/>
      <w:sz w:val="24"/>
      <w:szCs w:val="24"/>
      <w:lang w:val="en-US" w:eastAsia="de-AT"/>
    </w:rPr>
  </w:style>
  <w:style w:type="table" w:customStyle="1" w:styleId="Gitternetztabelle4Akzent21">
    <w:name w:val="Gitternetztabelle 4 – Akzent 21"/>
    <w:basedOn w:val="NormaleTabelle"/>
    <w:uiPriority w:val="49"/>
    <w:rsid w:val="00A176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berschrift8Zchn">
    <w:name w:val="Überschrift 8 Zchn"/>
    <w:basedOn w:val="Absatz-Standardschriftart"/>
    <w:link w:val="berschrift8"/>
    <w:uiPriority w:val="9"/>
    <w:rsid w:val="00EC4FB0"/>
    <w:rPr>
      <w:rFonts w:ascii="Arial" w:hAnsi="Arial"/>
      <w:b/>
      <w:sz w:val="24"/>
    </w:rPr>
  </w:style>
  <w:style w:type="paragraph" w:styleId="Textkrper3">
    <w:name w:val="Body Text 3"/>
    <w:basedOn w:val="Standard"/>
    <w:link w:val="Textkrper3Zchn"/>
    <w:uiPriority w:val="99"/>
    <w:unhideWhenUsed/>
    <w:rsid w:val="00EC4FB0"/>
    <w:pPr>
      <w:spacing w:after="0" w:line="276" w:lineRule="auto"/>
    </w:pPr>
    <w:rPr>
      <w:rFonts w:eastAsia="Times New Roman" w:cs="Arial"/>
      <w:color w:val="333333"/>
      <w:szCs w:val="24"/>
      <w:lang w:val="en-US" w:eastAsia="de-AT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EC4FB0"/>
    <w:rPr>
      <w:rFonts w:ascii="Arial" w:eastAsia="Times New Roman" w:hAnsi="Arial" w:cs="Arial"/>
      <w:color w:val="333333"/>
      <w:sz w:val="24"/>
      <w:szCs w:val="24"/>
      <w:lang w:val="en-US" w:eastAsia="de-AT"/>
    </w:rPr>
  </w:style>
  <w:style w:type="table" w:customStyle="1" w:styleId="Gitternetztabelle2Akzent31">
    <w:name w:val="Gitternetztabelle 2 – Akzent 31"/>
    <w:basedOn w:val="NormaleTabelle"/>
    <w:uiPriority w:val="47"/>
    <w:rsid w:val="00FD40AC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itternetztabelle2Akzent61">
    <w:name w:val="Gitternetztabelle 2 – Akzent 61"/>
    <w:basedOn w:val="NormaleTabelle"/>
    <w:uiPriority w:val="47"/>
    <w:rsid w:val="002434C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itternetztabelle7farbigAkzent61">
    <w:name w:val="Gitternetztabelle 7 farbig – Akzent 61"/>
    <w:basedOn w:val="NormaleTabelle"/>
    <w:uiPriority w:val="52"/>
    <w:rsid w:val="002434C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A7C7C65E</Template>
  <TotalTime>0</TotalTime>
  <Pages>5</Pages>
  <Words>101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Schuller</dc:creator>
  <cp:keywords/>
  <dc:description/>
  <cp:lastModifiedBy>Monika Reichart</cp:lastModifiedBy>
  <cp:revision>3</cp:revision>
  <cp:lastPrinted>2018-12-12T14:20:00Z</cp:lastPrinted>
  <dcterms:created xsi:type="dcterms:W3CDTF">2018-12-27T08:15:00Z</dcterms:created>
  <dcterms:modified xsi:type="dcterms:W3CDTF">2018-12-27T08:16:00Z</dcterms:modified>
</cp:coreProperties>
</file>